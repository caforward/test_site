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E46C" w14:textId="3B1134CC" w:rsidR="004460CF" w:rsidRPr="0084534C" w:rsidRDefault="004460CF" w:rsidP="004460CF">
      <w:pPr>
        <w:spacing w:after="200" w:line="276" w:lineRule="auto"/>
        <w:rPr>
          <w:rFonts w:ascii="Calibri" w:eastAsia="Times New Roman" w:hAnsi="Calibri" w:cs="Times New Roman"/>
          <w:kern w:val="0"/>
          <w:lang w:eastAsia="ru-RU"/>
          <w14:ligatures w14:val="none"/>
        </w:rPr>
      </w:pPr>
    </w:p>
    <w:tbl>
      <w:tblPr>
        <w:tblStyle w:val="23"/>
        <w:tblpPr w:leftFromText="180" w:rightFromText="180" w:vertAnchor="text" w:horzAnchor="margin" w:tblpY="12"/>
        <w:tblW w:w="9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61"/>
        <w:gridCol w:w="3507"/>
      </w:tblGrid>
      <w:tr w:rsidR="004460CF" w:rsidRPr="004460CF" w14:paraId="778C8E4D" w14:textId="77777777" w:rsidTr="00436A40">
        <w:trPr>
          <w:trHeight w:val="1025"/>
        </w:trPr>
        <w:tc>
          <w:tcPr>
            <w:tcW w:w="5961" w:type="dxa"/>
          </w:tcPr>
          <w:p w14:paraId="57DFD49B" w14:textId="37FD6A27" w:rsidR="004460CF" w:rsidRPr="004460CF" w:rsidRDefault="000233BC" w:rsidP="004460CF">
            <w:pPr>
              <w:tabs>
                <w:tab w:val="right" w:pos="9355"/>
              </w:tabs>
              <w:spacing w:line="276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3ED9BB4" wp14:editId="541E2149">
                      <wp:simplePos x="0" y="0"/>
                      <wp:positionH relativeFrom="column">
                        <wp:posOffset>-1000125</wp:posOffset>
                      </wp:positionH>
                      <wp:positionV relativeFrom="paragraph">
                        <wp:posOffset>82881</wp:posOffset>
                      </wp:positionV>
                      <wp:extent cx="6137285" cy="1828800"/>
                      <wp:effectExtent l="0" t="1562100" r="0" b="1579880"/>
                      <wp:wrapNone/>
                      <wp:docPr id="1719980619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9616926">
                                <a:off x="0" y="0"/>
                                <a:ext cx="613728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493DC1" w14:textId="2996BC1E" w:rsidR="000233BC" w:rsidRPr="000233BC" w:rsidRDefault="000233BC" w:rsidP="000233BC">
                                  <w:pPr>
                                    <w:tabs>
                                      <w:tab w:val="left" w:pos="7590"/>
                                    </w:tabs>
                                    <w:spacing w:after="0"/>
                                    <w:jc w:val="center"/>
                                    <w:rPr>
                                      <w:b/>
                                      <w:color w:val="F7CAAC" w:themeColor="accent2" w:themeTint="66"/>
                                      <w:sz w:val="72"/>
                                      <w:szCs w:val="72"/>
                                      <w14:textOutline w14:w="11112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3ED9B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" o:spid="_x0000_s1026" type="#_x0000_t202" style="position:absolute;margin-left:-78.75pt;margin-top:6.55pt;width:483.25pt;height:2in;rotation:-2166046fd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" filled="f" stroked="f">
                      <v:textbox style="mso-fit-shape-to-text:t">
                        <w:txbxContent>
                          <w:p w14:paraId="5C493DC1" w14:textId="2996BC1E" w:rsidR="000233BC" w:rsidRPr="000233BC" w:rsidRDefault="000233BC" w:rsidP="000233BC">
                            <w:pPr>
                              <w:tabs>
                                <w:tab w:val="left" w:pos="7590"/>
                              </w:tabs>
                              <w:spacing w:after="0"/>
                              <w:jc w:val="center"/>
                              <w:rPr>
                                <w:b/>
                                <w:color w:val="F7CAAC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460CF" w:rsidRPr="004460CF">
              <w:rPr>
                <w:rFonts w:ascii="Calibri" w:hAnsi="Calibri"/>
                <w:noProof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57728" behindDoc="0" locked="0" layoutInCell="1" allowOverlap="1" wp14:anchorId="271987B5" wp14:editId="1977E49A">
                      <wp:simplePos x="0" y="0"/>
                      <wp:positionH relativeFrom="column">
                        <wp:posOffset>1495425</wp:posOffset>
                      </wp:positionH>
                      <wp:positionV relativeFrom="paragraph">
                        <wp:posOffset>1262380</wp:posOffset>
                      </wp:positionV>
                      <wp:extent cx="1571625" cy="428625"/>
                      <wp:effectExtent l="0" t="0" r="0" b="0"/>
                      <wp:wrapSquare wrapText="bothSides"/>
                      <wp:docPr id="536017744" name="Надпись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1625" cy="4286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E58145" w14:textId="77777777" w:rsidR="004460CF" w:rsidRDefault="004460CF" w:rsidP="004460C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987B5" id="Надпись 4" o:spid="_x0000_s1027" type="#_x0000_t202" style="position:absolute;margin-left:117.75pt;margin-top:99.4pt;width:123.75pt;height:33.7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" filled="f" stroked="f">
                      <v:textbox>
                        <w:txbxContent>
                          <w:p w14:paraId="38E58145" w14:textId="77777777" w:rsidR="004460CF" w:rsidRDefault="004460CF" w:rsidP="004460CF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40EC2230" w14:textId="28A69BCA" w:rsidR="00DA4264" w:rsidRPr="004460CF" w:rsidRDefault="004460CF" w:rsidP="00DA4264">
            <w:pPr>
              <w:tabs>
                <w:tab w:val="right" w:pos="9355"/>
              </w:tabs>
              <w:spacing w:line="276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4460CF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 xml:space="preserve">   </w:t>
            </w:r>
          </w:p>
          <w:p w14:paraId="3DE86A26" w14:textId="64FCB883" w:rsidR="004460CF" w:rsidRPr="004460CF" w:rsidRDefault="004460CF" w:rsidP="004460CF">
            <w:pPr>
              <w:tabs>
                <w:tab w:val="right" w:pos="9355"/>
              </w:tabs>
              <w:spacing w:line="276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507" w:type="dxa"/>
          </w:tcPr>
          <w:p w14:paraId="183CFE10" w14:textId="77777777" w:rsidR="004460CF" w:rsidRPr="004460CF" w:rsidRDefault="004460CF" w:rsidP="004460CF">
            <w:pPr>
              <w:tabs>
                <w:tab w:val="right" w:pos="9355"/>
              </w:tabs>
              <w:spacing w:line="276" w:lineRule="auto"/>
              <w:rPr>
                <w:rFonts w:ascii="Times New Roman" w:hAnsi="Times New Roman"/>
                <w:b/>
                <w:bCs/>
                <w:color w:val="2C2D2E"/>
                <w:sz w:val="23"/>
                <w:szCs w:val="23"/>
                <w:shd w:val="clear" w:color="auto" w:fill="FFFFFF"/>
                <w:lang w:eastAsia="ru-RU"/>
              </w:rPr>
            </w:pPr>
          </w:p>
          <w:p w14:paraId="76EB5F83" w14:textId="77777777" w:rsidR="004460CF" w:rsidRPr="004460CF" w:rsidRDefault="004460CF" w:rsidP="004460CF">
            <w:pPr>
              <w:tabs>
                <w:tab w:val="right" w:pos="9355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color w:val="2C2D2E"/>
                <w:sz w:val="24"/>
                <w:szCs w:val="24"/>
                <w:shd w:val="clear" w:color="auto" w:fill="FFFFFF"/>
                <w:lang w:eastAsia="ru-RU"/>
              </w:rPr>
            </w:pPr>
          </w:p>
          <w:p w14:paraId="3EBC0B2B" w14:textId="3C8C9CEA" w:rsidR="004460CF" w:rsidRPr="004460CF" w:rsidRDefault="00DA4264" w:rsidP="004460CF">
            <w:pPr>
              <w:ind w:right="4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ООО ПКО «Форвард»</w:t>
            </w:r>
          </w:p>
          <w:p w14:paraId="1E551831" w14:textId="3021FE00" w:rsidR="00DA4264" w:rsidRPr="004460CF" w:rsidRDefault="00DA4264" w:rsidP="00DA4264">
            <w:pPr>
              <w:tabs>
                <w:tab w:val="right" w:pos="9355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3"/>
                <w:szCs w:val="23"/>
                <w:shd w:val="clear" w:color="auto" w:fill="FFFFFF"/>
                <w:lang w:eastAsia="ru-RU"/>
              </w:rPr>
              <w:t xml:space="preserve">От </w:t>
            </w:r>
            <w:r w:rsidRPr="00DA4264">
              <w:rPr>
                <w:rFonts w:ascii="Times New Roman" w:hAnsi="Times New Roman"/>
                <w:b/>
                <w:bCs/>
                <w:sz w:val="23"/>
                <w:szCs w:val="23"/>
                <w:highlight w:val="yellow"/>
                <w:shd w:val="clear" w:color="auto" w:fill="FFFFFF"/>
                <w:lang w:eastAsia="ru-RU"/>
              </w:rPr>
              <w:t>Иванова Ивана Ивановича</w:t>
            </w:r>
          </w:p>
          <w:p w14:paraId="171DB887" w14:textId="764D5745" w:rsidR="004460CF" w:rsidRPr="004460CF" w:rsidRDefault="00DA4264" w:rsidP="004460CF">
            <w:pPr>
              <w:tabs>
                <w:tab w:val="right" w:pos="9355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3"/>
                <w:szCs w:val="23"/>
                <w:shd w:val="clear" w:color="auto" w:fill="FFFFFF"/>
                <w:lang w:eastAsia="ru-RU"/>
              </w:rPr>
              <w:t>Адрес:</w:t>
            </w:r>
            <w:r w:rsidR="004460CF" w:rsidRPr="004460CF">
              <w:rPr>
                <w:rFonts w:ascii="Times New Roman" w:hAnsi="Times New Roman"/>
                <w:b/>
                <w:bCs/>
                <w:sz w:val="23"/>
                <w:szCs w:val="23"/>
                <w:shd w:val="clear" w:color="auto" w:fill="FFFFFF"/>
                <w:lang w:eastAsia="ru-RU"/>
              </w:rPr>
              <w:t xml:space="preserve"> </w:t>
            </w:r>
            <w:r w:rsidRPr="00DA4264">
              <w:rPr>
                <w:rFonts w:ascii="Times New Roman" w:hAnsi="Times New Roman"/>
                <w:b/>
                <w:bCs/>
                <w:sz w:val="23"/>
                <w:szCs w:val="23"/>
                <w:highlight w:val="yellow"/>
                <w:shd w:val="clear" w:color="auto" w:fill="FFFFFF"/>
                <w:lang w:eastAsia="ru-RU"/>
              </w:rPr>
              <w:t>г. Город, ул. Улица, д, кв</w:t>
            </w:r>
          </w:p>
          <w:p w14:paraId="3A089D6F" w14:textId="439E96BB" w:rsidR="004460CF" w:rsidRPr="004460CF" w:rsidRDefault="00DA4264" w:rsidP="004460CF">
            <w:pPr>
              <w:tabs>
                <w:tab w:val="right" w:pos="9355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 xml:space="preserve">Телефон: </w:t>
            </w:r>
            <w:r w:rsidRPr="00DA426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shd w:val="clear" w:color="auto" w:fill="FFFFFF"/>
                <w:lang w:eastAsia="ru-RU"/>
              </w:rPr>
              <w:t>+0 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shd w:val="clear" w:color="auto" w:fill="FFFFFF"/>
                <w:lang w:eastAsia="ru-RU"/>
              </w:rPr>
              <w:t>(</w:t>
            </w:r>
            <w:r w:rsidRPr="00DA426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shd w:val="clear" w:color="auto" w:fill="FFFFFF"/>
                <w:lang w:eastAsia="ru-RU"/>
              </w:rPr>
              <w:t>000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shd w:val="clear" w:color="auto" w:fill="FFFFFF"/>
                <w:lang w:eastAsia="ru-RU"/>
              </w:rPr>
              <w:t>)</w:t>
            </w:r>
            <w:r w:rsidRPr="00DA426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shd w:val="clear" w:color="auto" w:fill="FFFFFF"/>
                <w:lang w:eastAsia="ru-RU"/>
              </w:rPr>
              <w:t xml:space="preserve"> 000 00 00</w:t>
            </w:r>
          </w:p>
        </w:tc>
      </w:tr>
    </w:tbl>
    <w:p w14:paraId="2B5D9383" w14:textId="30816E19" w:rsidR="00C122F8" w:rsidRPr="00DA4264" w:rsidRDefault="00C122F8" w:rsidP="00C122F8">
      <w:pPr>
        <w:tabs>
          <w:tab w:val="right" w:pos="9355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FF0DE29" w14:textId="5E5B14E1" w:rsidR="00C122F8" w:rsidRPr="00C122F8" w:rsidRDefault="00DA4264" w:rsidP="00DA4264">
      <w:pPr>
        <w:tabs>
          <w:tab w:val="right" w:pos="9355"/>
        </w:tabs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Заявление</w:t>
      </w:r>
    </w:p>
    <w:p w14:paraId="16878F02" w14:textId="77777777" w:rsidR="00C122F8" w:rsidRPr="00C122F8" w:rsidRDefault="00C122F8" w:rsidP="00C122F8">
      <w:pPr>
        <w:tabs>
          <w:tab w:val="right" w:pos="9355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985F779" w14:textId="13450A43" w:rsidR="00C122F8" w:rsidRDefault="00DA4264" w:rsidP="00DA4264">
      <w:pPr>
        <w:tabs>
          <w:tab w:val="right" w:pos="935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Я, </w:t>
      </w:r>
      <w:r w:rsidRPr="00DA426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ru-RU"/>
          <w14:ligatures w14:val="none"/>
        </w:rPr>
        <w:t>Иванов Иван Иванович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прошу вернуть денежные средства в размере </w:t>
      </w:r>
      <w:r w:rsidRPr="00DA426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ru-RU"/>
          <w14:ligatures w14:val="none"/>
        </w:rPr>
        <w:t>0 000,00 руб. (ноль тысяч ноль рублей</w:t>
      </w: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ru-RU"/>
          <w14:ligatures w14:val="none"/>
        </w:rPr>
        <w:t>)</w:t>
      </w:r>
      <w:r w:rsidRPr="00DA426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ru-RU"/>
          <w14:ligatures w14:val="none"/>
        </w:rPr>
        <w:t>00</w:t>
      </w:r>
      <w:r w:rsidRPr="00DA426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ru-RU"/>
          <w14:ligatures w14:val="none"/>
        </w:rPr>
        <w:t xml:space="preserve"> копеек)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связи с:</w:t>
      </w:r>
    </w:p>
    <w:p w14:paraId="07850E90" w14:textId="77777777" w:rsidR="00DA4264" w:rsidRDefault="00DA4264" w:rsidP="00DA4264">
      <w:pPr>
        <w:tabs>
          <w:tab w:val="right" w:pos="935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23EBCD3" w14:textId="7E80CC80" w:rsidR="00DA4264" w:rsidRPr="00DA4264" w:rsidRDefault="00DA4264" w:rsidP="00DA4264">
      <w:pPr>
        <w:tabs>
          <w:tab w:val="right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______________________________________________________________________</w:t>
      </w:r>
      <w:r w:rsidR="0084534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______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</w:p>
    <w:p w14:paraId="5373BC31" w14:textId="36BE0614" w:rsidR="004460CF" w:rsidRPr="00DA4264" w:rsidRDefault="00DA4264" w:rsidP="00DA4264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A426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(указывается причина, по которой необходимо произвести возврат)</w:t>
      </w:r>
    </w:p>
    <w:p w14:paraId="1A077879" w14:textId="6F5AA175" w:rsidR="004460CF" w:rsidRPr="004460CF" w:rsidRDefault="004460CF" w:rsidP="004460CF">
      <w:pPr>
        <w:tabs>
          <w:tab w:val="right" w:pos="9355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A5772D" w14:textId="77777777" w:rsidR="004460CF" w:rsidRPr="004460CF" w:rsidRDefault="004460CF" w:rsidP="004460CF">
      <w:pPr>
        <w:tabs>
          <w:tab w:val="right" w:pos="9355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D1531D1" w14:textId="77777777" w:rsidR="004460CF" w:rsidRPr="004460CF" w:rsidRDefault="004460CF" w:rsidP="004460CF">
      <w:pPr>
        <w:tabs>
          <w:tab w:val="right" w:pos="9355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0124D122" w14:textId="0C1323F2" w:rsidR="004460CF" w:rsidRDefault="00DA4264" w:rsidP="004460CF">
      <w:pPr>
        <w:tabs>
          <w:tab w:val="right" w:pos="9355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A42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Реквизиты прилагаю:</w:t>
      </w:r>
    </w:p>
    <w:p w14:paraId="2CD1488B" w14:textId="04AB3ADA" w:rsidR="00DA4264" w:rsidRDefault="00DA4264" w:rsidP="004460CF">
      <w:pPr>
        <w:tabs>
          <w:tab w:val="right" w:pos="9355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380B2E8" w14:textId="30FB9A02" w:rsidR="00DA4264" w:rsidRPr="00DA4264" w:rsidRDefault="00DA4264" w:rsidP="004460CF">
      <w:pPr>
        <w:tabs>
          <w:tab w:val="right" w:pos="9355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_____________________________________________________________________________</w:t>
      </w:r>
    </w:p>
    <w:p w14:paraId="7C77AD49" w14:textId="110B6518" w:rsidR="004460CF" w:rsidRDefault="004460CF" w:rsidP="004460CF">
      <w:pPr>
        <w:tabs>
          <w:tab w:val="right" w:pos="9355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CD6506C" w14:textId="05BA8E1D" w:rsidR="00DA4264" w:rsidRDefault="00DA4264" w:rsidP="004460CF">
      <w:pPr>
        <w:tabs>
          <w:tab w:val="right" w:pos="9355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6FF94E93" w14:textId="2FC78347" w:rsidR="00DA4264" w:rsidRPr="00DA4264" w:rsidRDefault="00DA4264" w:rsidP="00DA4264">
      <w:pPr>
        <w:tabs>
          <w:tab w:val="right" w:pos="9355"/>
        </w:tabs>
        <w:spacing w:after="0" w:line="276" w:lineRule="auto"/>
        <w:jc w:val="center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РЕКВИЗИТЫ БАНКА ДЛЯ РУБЛЕВЫХ ПЕРЕВОДОВ </w:t>
      </w:r>
    </w:p>
    <w:p w14:paraId="52113986" w14:textId="5FDE6340" w:rsidR="00DA4264" w:rsidRDefault="00DA4264" w:rsidP="004460CF">
      <w:pPr>
        <w:tabs>
          <w:tab w:val="right" w:pos="9355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9AF3857" w14:textId="088EA47D" w:rsidR="00DA4264" w:rsidRPr="004460CF" w:rsidRDefault="00DA4264" w:rsidP="004460CF">
      <w:pPr>
        <w:tabs>
          <w:tab w:val="right" w:pos="9355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4264" w14:paraId="07B02E54" w14:textId="77777777" w:rsidTr="00DA4264">
        <w:tc>
          <w:tcPr>
            <w:tcW w:w="4672" w:type="dxa"/>
          </w:tcPr>
          <w:p w14:paraId="0699DE93" w14:textId="720AB94D" w:rsidR="00DA4264" w:rsidRDefault="00DA4264" w:rsidP="0084534C">
            <w:pPr>
              <w:jc w:val="center"/>
            </w:pPr>
            <w:r>
              <w:t>Банк получателя</w:t>
            </w:r>
          </w:p>
        </w:tc>
        <w:tc>
          <w:tcPr>
            <w:tcW w:w="4673" w:type="dxa"/>
          </w:tcPr>
          <w:p w14:paraId="57FC5E08" w14:textId="0D48E2A4" w:rsidR="00DA4264" w:rsidRPr="0084534C" w:rsidRDefault="00DA4264" w:rsidP="0084534C">
            <w:pPr>
              <w:jc w:val="center"/>
              <w:rPr>
                <w:highlight w:val="yellow"/>
              </w:rPr>
            </w:pPr>
            <w:r w:rsidRPr="0084534C">
              <w:rPr>
                <w:highlight w:val="yellow"/>
              </w:rPr>
              <w:t>ООО «ООО»</w:t>
            </w:r>
          </w:p>
        </w:tc>
      </w:tr>
      <w:tr w:rsidR="00DA4264" w14:paraId="2919F55E" w14:textId="77777777" w:rsidTr="00DA4264">
        <w:tc>
          <w:tcPr>
            <w:tcW w:w="4672" w:type="dxa"/>
          </w:tcPr>
          <w:p w14:paraId="0CEE02B1" w14:textId="797D5403" w:rsidR="00DA4264" w:rsidRDefault="00DA4264" w:rsidP="0084534C">
            <w:pPr>
              <w:jc w:val="center"/>
            </w:pPr>
            <w:bookmarkStart w:id="0" w:name="_Hlk209602597"/>
            <w:proofErr w:type="gramStart"/>
            <w:r>
              <w:t>Кор/счет</w:t>
            </w:r>
            <w:proofErr w:type="gramEnd"/>
            <w:r>
              <w:t xml:space="preserve"> получателя</w:t>
            </w:r>
          </w:p>
        </w:tc>
        <w:tc>
          <w:tcPr>
            <w:tcW w:w="4673" w:type="dxa"/>
          </w:tcPr>
          <w:p w14:paraId="21EA004B" w14:textId="4E00276B" w:rsidR="00DA4264" w:rsidRPr="0084534C" w:rsidRDefault="0084534C" w:rsidP="0084534C">
            <w:pPr>
              <w:jc w:val="center"/>
              <w:rPr>
                <w:highlight w:val="yellow"/>
              </w:rPr>
            </w:pPr>
            <w:r w:rsidRPr="0084534C">
              <w:rPr>
                <w:highlight w:val="yellow"/>
              </w:rPr>
              <w:t>00000000000000000000</w:t>
            </w:r>
          </w:p>
        </w:tc>
      </w:tr>
      <w:tr w:rsidR="00DA4264" w14:paraId="48B5E3C9" w14:textId="77777777" w:rsidTr="00DA4264">
        <w:tc>
          <w:tcPr>
            <w:tcW w:w="4672" w:type="dxa"/>
          </w:tcPr>
          <w:p w14:paraId="63E6F2DC" w14:textId="6334777B" w:rsidR="00DA4264" w:rsidRDefault="00DA4264" w:rsidP="0084534C">
            <w:pPr>
              <w:jc w:val="center"/>
            </w:pPr>
            <w:r>
              <w:t>БИК Банка</w:t>
            </w:r>
          </w:p>
        </w:tc>
        <w:tc>
          <w:tcPr>
            <w:tcW w:w="4673" w:type="dxa"/>
          </w:tcPr>
          <w:p w14:paraId="2DFFC85A" w14:textId="066F8875" w:rsidR="00DA4264" w:rsidRPr="0084534C" w:rsidRDefault="0084534C" w:rsidP="0084534C">
            <w:pPr>
              <w:jc w:val="center"/>
              <w:rPr>
                <w:highlight w:val="yellow"/>
              </w:rPr>
            </w:pPr>
            <w:r w:rsidRPr="0084534C">
              <w:rPr>
                <w:highlight w:val="yellow"/>
              </w:rPr>
              <w:t>000000000</w:t>
            </w:r>
          </w:p>
        </w:tc>
      </w:tr>
      <w:tr w:rsidR="00DA4264" w14:paraId="0E1563E4" w14:textId="77777777" w:rsidTr="00DA4264">
        <w:tc>
          <w:tcPr>
            <w:tcW w:w="4672" w:type="dxa"/>
          </w:tcPr>
          <w:p w14:paraId="04F06D9D" w14:textId="2D8F0594" w:rsidR="00DA4264" w:rsidRDefault="0084534C" w:rsidP="0084534C">
            <w:pPr>
              <w:jc w:val="center"/>
            </w:pPr>
            <w:r>
              <w:t>Счет получателя</w:t>
            </w:r>
          </w:p>
        </w:tc>
        <w:tc>
          <w:tcPr>
            <w:tcW w:w="4673" w:type="dxa"/>
          </w:tcPr>
          <w:p w14:paraId="16A9E07A" w14:textId="365B1041" w:rsidR="00DA4264" w:rsidRPr="0084534C" w:rsidRDefault="0084534C" w:rsidP="0084534C">
            <w:pPr>
              <w:jc w:val="center"/>
              <w:rPr>
                <w:highlight w:val="yellow"/>
              </w:rPr>
            </w:pPr>
            <w:r w:rsidRPr="0084534C">
              <w:rPr>
                <w:highlight w:val="yellow"/>
              </w:rPr>
              <w:t>00000000000000000000</w:t>
            </w:r>
          </w:p>
        </w:tc>
      </w:tr>
      <w:bookmarkEnd w:id="0"/>
      <w:tr w:rsidR="0084534C" w14:paraId="7B61D194" w14:textId="77777777" w:rsidTr="0084534C">
        <w:tc>
          <w:tcPr>
            <w:tcW w:w="4672" w:type="dxa"/>
          </w:tcPr>
          <w:p w14:paraId="1B37A147" w14:textId="62DA362F" w:rsidR="0084534C" w:rsidRDefault="0084534C" w:rsidP="0084534C">
            <w:pPr>
              <w:jc w:val="center"/>
            </w:pPr>
            <w:r>
              <w:t>Ф.И.О. получателя</w:t>
            </w:r>
          </w:p>
        </w:tc>
        <w:tc>
          <w:tcPr>
            <w:tcW w:w="4673" w:type="dxa"/>
          </w:tcPr>
          <w:p w14:paraId="4032E401" w14:textId="2588919D" w:rsidR="0084534C" w:rsidRPr="0084534C" w:rsidRDefault="0084534C" w:rsidP="0084534C">
            <w:pPr>
              <w:jc w:val="center"/>
              <w:rPr>
                <w:highlight w:val="yellow"/>
              </w:rPr>
            </w:pPr>
            <w:r w:rsidRPr="0084534C">
              <w:rPr>
                <w:highlight w:val="yellow"/>
              </w:rPr>
              <w:t>Иванов Иван Иванович</w:t>
            </w:r>
          </w:p>
        </w:tc>
      </w:tr>
      <w:tr w:rsidR="0084534C" w14:paraId="104EE978" w14:textId="77777777" w:rsidTr="0084534C">
        <w:tc>
          <w:tcPr>
            <w:tcW w:w="4672" w:type="dxa"/>
          </w:tcPr>
          <w:p w14:paraId="72B20516" w14:textId="0AD3A71B" w:rsidR="0084534C" w:rsidRDefault="0084534C" w:rsidP="0084534C">
            <w:pPr>
              <w:jc w:val="center"/>
            </w:pPr>
            <w:r>
              <w:t>Номер карты получателя</w:t>
            </w:r>
          </w:p>
        </w:tc>
        <w:tc>
          <w:tcPr>
            <w:tcW w:w="4673" w:type="dxa"/>
          </w:tcPr>
          <w:p w14:paraId="327A139B" w14:textId="4F1FACC2" w:rsidR="0084534C" w:rsidRPr="0084534C" w:rsidRDefault="0084534C" w:rsidP="0084534C">
            <w:pPr>
              <w:jc w:val="center"/>
              <w:rPr>
                <w:highlight w:val="yellow"/>
              </w:rPr>
            </w:pPr>
            <w:r w:rsidRPr="0084534C">
              <w:rPr>
                <w:highlight w:val="yellow"/>
              </w:rPr>
              <w:t>0000 0000 0000 0000</w:t>
            </w:r>
          </w:p>
        </w:tc>
      </w:tr>
      <w:tr w:rsidR="0084534C" w14:paraId="19E5E37E" w14:textId="77777777" w:rsidTr="0084534C">
        <w:tc>
          <w:tcPr>
            <w:tcW w:w="4672" w:type="dxa"/>
          </w:tcPr>
          <w:p w14:paraId="3E5F50FF" w14:textId="6404EF97" w:rsidR="0084534C" w:rsidRDefault="0084534C" w:rsidP="0084534C">
            <w:pPr>
              <w:jc w:val="center"/>
            </w:pPr>
            <w:r>
              <w:t>ИНН получателя</w:t>
            </w:r>
          </w:p>
        </w:tc>
        <w:tc>
          <w:tcPr>
            <w:tcW w:w="4673" w:type="dxa"/>
          </w:tcPr>
          <w:p w14:paraId="69B32D83" w14:textId="0D336326" w:rsidR="0084534C" w:rsidRPr="0084534C" w:rsidRDefault="0084534C" w:rsidP="0084534C">
            <w:pPr>
              <w:jc w:val="center"/>
              <w:rPr>
                <w:highlight w:val="yellow"/>
              </w:rPr>
            </w:pPr>
            <w:r w:rsidRPr="0084534C">
              <w:rPr>
                <w:highlight w:val="yellow"/>
              </w:rPr>
              <w:t>00000000000</w:t>
            </w:r>
          </w:p>
        </w:tc>
      </w:tr>
    </w:tbl>
    <w:p w14:paraId="163FC29C" w14:textId="7AFDF3AF" w:rsidR="001D5726" w:rsidRDefault="001D5726"/>
    <w:p w14:paraId="23C847F0" w14:textId="4671311F" w:rsidR="0084534C" w:rsidRDefault="0084534C" w:rsidP="0084534C">
      <w:pPr>
        <w:spacing w:after="0"/>
      </w:pPr>
    </w:p>
    <w:p w14:paraId="22C36C0B" w14:textId="719BA0F3" w:rsidR="0084534C" w:rsidRDefault="0084534C" w:rsidP="0084534C">
      <w:pPr>
        <w:spacing w:after="0"/>
      </w:pPr>
      <w:r>
        <w:t>Приложение:</w:t>
      </w:r>
    </w:p>
    <w:p w14:paraId="0C8920E6" w14:textId="793B68B7" w:rsidR="0084534C" w:rsidRDefault="0084534C" w:rsidP="0084534C">
      <w:pPr>
        <w:spacing w:after="0"/>
      </w:pPr>
      <w:r>
        <w:t>1. Копия реквизитов</w:t>
      </w:r>
    </w:p>
    <w:p w14:paraId="0716A169" w14:textId="65B24F48" w:rsidR="0084534C" w:rsidRDefault="0084534C" w:rsidP="0084534C">
      <w:pPr>
        <w:spacing w:after="0"/>
      </w:pPr>
      <w:r>
        <w:t>2. Копия паспорта</w:t>
      </w:r>
    </w:p>
    <w:p w14:paraId="5860649E" w14:textId="468CB633" w:rsidR="0084534C" w:rsidRDefault="0084534C" w:rsidP="0084534C"/>
    <w:p w14:paraId="11797033" w14:textId="5C55DACD" w:rsidR="0084534C" w:rsidRDefault="0084534C" w:rsidP="0084534C">
      <w:pPr>
        <w:tabs>
          <w:tab w:val="left" w:pos="7590"/>
        </w:tabs>
        <w:spacing w:after="0"/>
      </w:pPr>
      <w:r>
        <w:tab/>
      </w:r>
      <w:r w:rsidRPr="0084534C">
        <w:rPr>
          <w:highlight w:val="yellow"/>
          <w:u w:val="single"/>
        </w:rPr>
        <w:t>Дата:</w:t>
      </w:r>
      <w:r w:rsidRPr="0084534C">
        <w:rPr>
          <w:highlight w:val="yellow"/>
        </w:rPr>
        <w:t xml:space="preserve"> ___________</w:t>
      </w:r>
    </w:p>
    <w:p w14:paraId="1BE774B1" w14:textId="767546BC" w:rsidR="0084534C" w:rsidRDefault="0084534C" w:rsidP="0084534C">
      <w:pPr>
        <w:tabs>
          <w:tab w:val="left" w:pos="7590"/>
        </w:tabs>
        <w:spacing w:after="0"/>
      </w:pPr>
    </w:p>
    <w:p w14:paraId="79CD01D0" w14:textId="088718CE" w:rsidR="0084534C" w:rsidRDefault="0084534C" w:rsidP="0084534C">
      <w:pPr>
        <w:tabs>
          <w:tab w:val="left" w:pos="7590"/>
        </w:tabs>
        <w:spacing w:after="0"/>
        <w:jc w:val="right"/>
      </w:pPr>
      <w:r>
        <w:t>___________________/ФИО______________________________</w:t>
      </w:r>
    </w:p>
    <w:p w14:paraId="3919F825" w14:textId="52FD8D3C" w:rsidR="0084534C" w:rsidRPr="0084534C" w:rsidRDefault="0084534C" w:rsidP="0084534C">
      <w:pPr>
        <w:tabs>
          <w:tab w:val="left" w:pos="7590"/>
        </w:tabs>
        <w:spacing w:after="0"/>
        <w:jc w:val="center"/>
      </w:pPr>
      <w:r w:rsidRPr="0084534C">
        <w:rPr>
          <w:sz w:val="20"/>
          <w:szCs w:val="20"/>
        </w:rPr>
        <w:t>(подпись)</w:t>
      </w:r>
    </w:p>
    <w:sectPr w:rsidR="0084534C" w:rsidRPr="008453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3A94B" w14:textId="77777777" w:rsidR="005B6426" w:rsidRDefault="005B6426" w:rsidP="004460CF">
      <w:pPr>
        <w:spacing w:after="0" w:line="240" w:lineRule="auto"/>
      </w:pPr>
      <w:r>
        <w:separator/>
      </w:r>
    </w:p>
  </w:endnote>
  <w:endnote w:type="continuationSeparator" w:id="0">
    <w:p w14:paraId="261BB276" w14:textId="77777777" w:rsidR="005B6426" w:rsidRDefault="005B6426" w:rsidP="00446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DB125" w14:textId="77777777" w:rsidR="005B6426" w:rsidRDefault="005B6426" w:rsidP="004460CF">
      <w:pPr>
        <w:spacing w:after="0" w:line="240" w:lineRule="auto"/>
      </w:pPr>
      <w:r>
        <w:separator/>
      </w:r>
    </w:p>
  </w:footnote>
  <w:footnote w:type="continuationSeparator" w:id="0">
    <w:p w14:paraId="1B2A25C2" w14:textId="77777777" w:rsidR="005B6426" w:rsidRDefault="005B6426" w:rsidP="004460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D5"/>
    <w:rsid w:val="000233BC"/>
    <w:rsid w:val="000C54AA"/>
    <w:rsid w:val="001D5726"/>
    <w:rsid w:val="003845DE"/>
    <w:rsid w:val="004460CF"/>
    <w:rsid w:val="00485341"/>
    <w:rsid w:val="004858E7"/>
    <w:rsid w:val="004A3EC9"/>
    <w:rsid w:val="005B6426"/>
    <w:rsid w:val="0084534C"/>
    <w:rsid w:val="008730D3"/>
    <w:rsid w:val="009A0BD5"/>
    <w:rsid w:val="00B105B8"/>
    <w:rsid w:val="00BF5102"/>
    <w:rsid w:val="00C122F8"/>
    <w:rsid w:val="00C502DC"/>
    <w:rsid w:val="00C93B9C"/>
    <w:rsid w:val="00CD4B4B"/>
    <w:rsid w:val="00CF5CEB"/>
    <w:rsid w:val="00D22EAC"/>
    <w:rsid w:val="00DA4264"/>
    <w:rsid w:val="00E5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9741A"/>
  <w15:chartTrackingRefBased/>
  <w15:docId w15:val="{F1DFBFFC-24DE-4974-9BE4-EB7208168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6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6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6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6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60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60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60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60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60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60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6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6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6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6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60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60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60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6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60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60C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460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460CF"/>
  </w:style>
  <w:style w:type="paragraph" w:styleId="ae">
    <w:name w:val="footer"/>
    <w:basedOn w:val="a"/>
    <w:link w:val="af"/>
    <w:uiPriority w:val="99"/>
    <w:unhideWhenUsed/>
    <w:rsid w:val="004460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460CF"/>
  </w:style>
  <w:style w:type="table" w:customStyle="1" w:styleId="11">
    <w:name w:val="Сетка таблицы1"/>
    <w:basedOn w:val="a1"/>
    <w:next w:val="af0"/>
    <w:uiPriority w:val="39"/>
    <w:rsid w:val="004460CF"/>
    <w:pPr>
      <w:spacing w:after="0" w:line="240" w:lineRule="auto"/>
    </w:pPr>
    <w:rPr>
      <w:rFonts w:eastAsia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Table Grid"/>
    <w:basedOn w:val="a1"/>
    <w:uiPriority w:val="39"/>
    <w:rsid w:val="00446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f0"/>
    <w:uiPriority w:val="59"/>
    <w:rsid w:val="004460CF"/>
    <w:pPr>
      <w:spacing w:after="0" w:line="240" w:lineRule="auto"/>
    </w:pPr>
    <w:rPr>
      <w:rFonts w:eastAsia="Times New Roman" w:cs="Times New Roman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Сетка таблицы3"/>
    <w:basedOn w:val="a1"/>
    <w:next w:val="af0"/>
    <w:uiPriority w:val="39"/>
    <w:rsid w:val="008730D3"/>
    <w:pPr>
      <w:spacing w:after="0" w:line="240" w:lineRule="auto"/>
    </w:pPr>
    <w:rPr>
      <w:rFonts w:eastAsia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0"/>
    <w:uiPriority w:val="59"/>
    <w:rsid w:val="00C122F8"/>
    <w:pPr>
      <w:spacing w:after="0" w:line="240" w:lineRule="auto"/>
    </w:pPr>
    <w:rPr>
      <w:rFonts w:eastAsia="Times New Roman" w:cs="Times New Roman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.Semenovich\AppData\Local\Temp\247\v8_B8AB_4b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v8_B8AB_4b</Template>
  <TotalTime>3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Семенович Елена Алексеевна</dc:creator>
  <cp:keywords/>
  <dc:description/>
  <cp:lastModifiedBy>user</cp:lastModifiedBy>
  <cp:revision>6</cp:revision>
  <dcterms:created xsi:type="dcterms:W3CDTF">2025-09-24T03:44:00Z</dcterms:created>
  <dcterms:modified xsi:type="dcterms:W3CDTF">2025-10-31T02:45:00Z</dcterms:modified>
</cp:coreProperties>
</file>